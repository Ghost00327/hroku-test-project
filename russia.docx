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21"/>
        <w:gridCol w:w="504"/>
        <w:gridCol w:w="6618"/>
      </w:tblGrid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Default="00914AA5" w:rsidP="006D409C">
            <w:pPr>
              <w:tabs>
                <w:tab w:val="left" w:pos="990"/>
              </w:tabs>
              <w:jc w:val="center"/>
            </w:pPr>
            <w:r w:rsidRPr="007216C2">
              <w:rPr>
                <w:rFonts w:ascii="Times New Roman" w:hAnsi="Times New Roman"/>
                <w:noProof/>
                <w:lang w:eastAsia="ko-KR"/>
              </w:rPr>
              <w:drawing>
                <wp:inline distT="0" distB="0" distL="0" distR="0" wp14:anchorId="700FA0FA" wp14:editId="229F8052">
                  <wp:extent cx="2057400" cy="2057400"/>
                  <wp:effectExtent l="0" t="0" r="0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E4CBBC60CCB7452EAB8607D9EAC4821C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</w:pPr>
                <w:r w:rsidRPr="00036450">
                  <w:t>EDUCATION</w:t>
                </w:r>
              </w:p>
            </w:sdtContent>
          </w:sdt>
        </w:tc>
      </w:tr>
      <w:tr w:rsidR="006D409C" w:rsidTr="00F56513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eastAsia="ko-KR"/>
              </w:rPr>
              <mc:AlternateContent>
                <mc:Choice Requires="wps">
                  <w:drawing>
                    <wp:inline distT="0" distB="0" distL="0" distR="0" wp14:anchorId="14FC8A9E">
                      <wp:extent cx="227812" cy="311173"/>
                      <wp:effectExtent l="0" t="3810" r="0" b="0"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FC8A9E" id="Right Triangle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5OiwQAANU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3051A3" w:rsidRDefault="003051A3" w:rsidP="00776643">
            <w:pPr>
              <w:rPr>
                <w:b/>
                <w:sz w:val="28"/>
                <w:szCs w:val="28"/>
              </w:rPr>
            </w:pPr>
          </w:p>
          <w:p w:rsidR="006D409C" w:rsidRPr="008D5BC5" w:rsidRDefault="00254BE1" w:rsidP="00776643">
            <w:pPr>
              <w:rPr>
                <w:b/>
                <w:sz w:val="28"/>
                <w:szCs w:val="28"/>
              </w:rPr>
            </w:pPr>
            <w:proofErr w:type="spellStart"/>
            <w:r w:rsidRPr="008D5BC5">
              <w:rPr>
                <w:b/>
                <w:sz w:val="28"/>
                <w:szCs w:val="28"/>
              </w:rPr>
              <w:t>Lomonosov</w:t>
            </w:r>
            <w:proofErr w:type="spellEnd"/>
            <w:r w:rsidRPr="008D5BC5">
              <w:rPr>
                <w:b/>
                <w:sz w:val="28"/>
                <w:szCs w:val="28"/>
              </w:rPr>
              <w:t xml:space="preserve"> Moscow State University</w:t>
            </w:r>
          </w:p>
          <w:p w:rsidR="006D409C" w:rsidRPr="008D5BC5" w:rsidRDefault="00586BDF" w:rsidP="00776643">
            <w:pPr>
              <w:pStyle w:val="Dat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  <w:r w:rsidR="006D409C" w:rsidRPr="008D5BC5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2014</w:t>
            </w:r>
          </w:p>
          <w:p w:rsidR="006D409C" w:rsidRPr="008D5BC5" w:rsidRDefault="00254BE1" w:rsidP="00776643">
            <w:pPr>
              <w:rPr>
                <w:sz w:val="24"/>
              </w:rPr>
            </w:pPr>
            <w:r w:rsidRPr="008D5BC5">
              <w:rPr>
                <w:sz w:val="24"/>
              </w:rPr>
              <w:t>B.A, Information Technology</w:t>
            </w:r>
          </w:p>
          <w:p w:rsidR="00254BE1" w:rsidRPr="008D5BC5" w:rsidRDefault="00254BE1" w:rsidP="00F6761E">
            <w:pPr>
              <w:jc w:val="both"/>
              <w:rPr>
                <w:sz w:val="24"/>
              </w:rPr>
            </w:pPr>
            <w:r w:rsidRPr="008D5BC5">
              <w:rPr>
                <w:color w:val="4A7B29" w:themeColor="accent2" w:themeShade="BF"/>
                <w:sz w:val="24"/>
              </w:rPr>
              <w:t>Relevant Coursework</w:t>
            </w:r>
            <w:r w:rsidRPr="008D5BC5">
              <w:rPr>
                <w:sz w:val="24"/>
              </w:rPr>
              <w:t xml:space="preserve">: Operating Systems Architecture, </w:t>
            </w:r>
            <w:r w:rsidR="00F6761E" w:rsidRPr="008D5BC5">
              <w:rPr>
                <w:sz w:val="24"/>
              </w:rPr>
              <w:t xml:space="preserve">Computer </w:t>
            </w:r>
            <w:r w:rsidRPr="008D5BC5">
              <w:rPr>
                <w:sz w:val="24"/>
              </w:rPr>
              <w:t>Network</w:t>
            </w:r>
            <w:r w:rsidR="00F6761E" w:rsidRPr="008D5BC5">
              <w:rPr>
                <w:sz w:val="24"/>
              </w:rPr>
              <w:t>,</w:t>
            </w:r>
            <w:r w:rsidR="008D5BC5">
              <w:rPr>
                <w:sz w:val="24"/>
              </w:rPr>
              <w:t xml:space="preserve"> </w:t>
            </w:r>
            <w:r w:rsidR="00F6761E" w:rsidRPr="008D5BC5">
              <w:rPr>
                <w:sz w:val="24"/>
              </w:rPr>
              <w:t>Usability in Website and Software Design, C++ Programming I&amp;II, Web Site Development, Relational Database Design &amp; SQL, Data Engineering, Design of Front End,</w:t>
            </w:r>
            <w:r w:rsidR="008D5BC5">
              <w:rPr>
                <w:sz w:val="24"/>
              </w:rPr>
              <w:t xml:space="preserve"> 2D and 3D Image Editing,</w:t>
            </w:r>
            <w:r w:rsidR="008D5BC5" w:rsidRPr="008D5BC5">
              <w:rPr>
                <w:sz w:val="24"/>
              </w:rPr>
              <w:t xml:space="preserve"> </w:t>
            </w:r>
            <w:r w:rsidR="00F6761E" w:rsidRPr="008D5BC5">
              <w:rPr>
                <w:sz w:val="24"/>
              </w:rPr>
              <w:t xml:space="preserve"> Advanced Software Programming</w:t>
            </w:r>
            <w:r w:rsidRPr="008D5BC5">
              <w:rPr>
                <w:sz w:val="24"/>
              </w:rPr>
              <w:t xml:space="preserve"> </w:t>
            </w:r>
          </w:p>
          <w:p w:rsidR="006D409C" w:rsidRDefault="006D409C" w:rsidP="008D5BC5"/>
        </w:tc>
      </w:tr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Pr="00733220" w:rsidRDefault="00127651" w:rsidP="00733220">
            <w:pPr>
              <w:pStyle w:val="Title"/>
            </w:pPr>
            <w:proofErr w:type="spellStart"/>
            <w:r w:rsidRPr="00A0640B">
              <w:rPr>
                <w:rStyle w:val="Heading2Char"/>
                <w:sz w:val="64"/>
                <w:szCs w:val="64"/>
              </w:rPr>
              <w:t>V</w:t>
            </w:r>
            <w:r w:rsidRPr="00B85492">
              <w:rPr>
                <w:rStyle w:val="Heading2Char"/>
                <w:sz w:val="64"/>
                <w:szCs w:val="64"/>
              </w:rPr>
              <w:t>lad</w:t>
            </w:r>
            <w:proofErr w:type="spellEnd"/>
            <w:r w:rsidR="00D15969" w:rsidRPr="00B85492">
              <w:t xml:space="preserve"> </w:t>
            </w:r>
            <w:bookmarkStart w:id="0" w:name="_GoBack"/>
            <w:proofErr w:type="spellStart"/>
            <w:r w:rsidRPr="00A0640B">
              <w:t>Z</w:t>
            </w:r>
            <w:r w:rsidRPr="00B85492">
              <w:rPr>
                <w:rStyle w:val="Heading2Char"/>
                <w:sz w:val="64"/>
                <w:szCs w:val="64"/>
              </w:rPr>
              <w:t>aytsev</w:t>
            </w:r>
            <w:bookmarkEnd w:id="0"/>
            <w:proofErr w:type="spellEnd"/>
          </w:p>
          <w:p w:rsidR="005B01DB" w:rsidRPr="00733220" w:rsidRDefault="005B01DB" w:rsidP="00733220">
            <w:pPr>
              <w:jc w:val="center"/>
              <w:rPr>
                <w:sz w:val="28"/>
                <w:szCs w:val="28"/>
              </w:rPr>
            </w:pPr>
            <w:r w:rsidRPr="00733220">
              <w:rPr>
                <w:sz w:val="28"/>
                <w:szCs w:val="28"/>
              </w:rPr>
              <w:t>Senior Front End Developer</w:t>
            </w:r>
            <w:r w:rsidRPr="00733220">
              <w:rPr>
                <w:sz w:val="28"/>
                <w:szCs w:val="28"/>
              </w:rPr>
              <w:br/>
              <w:t>React Specialist</w:t>
            </w:r>
          </w:p>
          <w:sdt>
            <w:sdtPr>
              <w:id w:val="-1448076370"/>
              <w:placeholder>
                <w:docPart w:val="0FAD51C1B007425097D98883A5C39131"/>
              </w:placeholder>
              <w:temporary/>
              <w:showingPlcHdr/>
              <w15:appearance w15:val="hidden"/>
            </w:sdtPr>
            <w:sdtEndPr/>
            <w:sdtContent>
              <w:p w:rsidR="006D409C" w:rsidRPr="005D47DE" w:rsidRDefault="006D409C" w:rsidP="005D47DE">
                <w:pPr>
                  <w:pStyle w:val="Heading2"/>
                </w:pPr>
                <w:r w:rsidRPr="005D47DE">
                  <w:t>Profile</w:t>
                </w:r>
              </w:p>
            </w:sdtContent>
          </w:sdt>
          <w:p w:rsidR="00A86EB7" w:rsidRPr="00B85492" w:rsidRDefault="008D5BC5" w:rsidP="005276EB">
            <w:pPr>
              <w:pStyle w:val="ProfileText"/>
              <w:autoSpaceDE w:val="0"/>
              <w:rPr>
                <w:szCs w:val="22"/>
              </w:rPr>
            </w:pPr>
            <w:r w:rsidRPr="00B85492">
              <w:rPr>
                <w:szCs w:val="22"/>
              </w:rPr>
              <w:t xml:space="preserve">I am a front-end website development expert. I have been working in this field for 7 years, and I am skilled in most, if not all aspects of front-end development of websites. </w:t>
            </w:r>
            <w:r w:rsidR="001440F7" w:rsidRPr="00B85492">
              <w:rPr>
                <w:szCs w:val="22"/>
              </w:rPr>
              <w:t>My specialty is React</w:t>
            </w:r>
            <w:r w:rsidR="00B85492" w:rsidRPr="00B85492">
              <w:rPr>
                <w:szCs w:val="22"/>
              </w:rPr>
              <w:t>.</w:t>
            </w:r>
            <w:r w:rsidR="001440F7" w:rsidRPr="00B85492">
              <w:rPr>
                <w:szCs w:val="22"/>
              </w:rPr>
              <w:t>JS.</w:t>
            </w:r>
          </w:p>
          <w:p w:rsidR="006D409C" w:rsidRPr="00B85492" w:rsidRDefault="00A86EB7" w:rsidP="005276EB">
            <w:pPr>
              <w:pStyle w:val="ProfileText"/>
              <w:rPr>
                <w:szCs w:val="22"/>
              </w:rPr>
            </w:pPr>
            <w:r w:rsidRPr="00B85492">
              <w:rPr>
                <w:szCs w:val="22"/>
              </w:rPr>
              <w:t xml:space="preserve">In my current role as a Front End Developer, I collaborate closely with </w:t>
            </w:r>
            <w:r w:rsidR="00611D79" w:rsidRPr="00B85492">
              <w:rPr>
                <w:szCs w:val="22"/>
              </w:rPr>
              <w:t>an</w:t>
            </w:r>
            <w:r w:rsidRPr="00B85492">
              <w:rPr>
                <w:szCs w:val="22"/>
              </w:rPr>
              <w:t xml:space="preserve"> international t</w:t>
            </w:r>
            <w:r w:rsidR="00611D79" w:rsidRPr="00B85492">
              <w:rPr>
                <w:szCs w:val="22"/>
              </w:rPr>
              <w:t xml:space="preserve">eam to develop and implement numerous </w:t>
            </w:r>
            <w:r w:rsidR="00B85492" w:rsidRPr="00B85492">
              <w:rPr>
                <w:szCs w:val="22"/>
              </w:rPr>
              <w:t xml:space="preserve">web </w:t>
            </w:r>
            <w:r w:rsidRPr="00B85492">
              <w:rPr>
                <w:szCs w:val="22"/>
              </w:rPr>
              <w:t>applications.</w:t>
            </w:r>
          </w:p>
          <w:sdt>
            <w:sdtPr>
              <w:id w:val="-1954003311"/>
              <w:placeholder>
                <w:docPart w:val="2CB67583641E4500BD9CF0FD17B667BE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5D47DE">
                <w:pPr>
                  <w:pStyle w:val="Heading2"/>
                </w:pPr>
                <w:r w:rsidRPr="005D47DE">
                  <w:rPr>
                    <w:rStyle w:val="Heading2Char"/>
                  </w:rPr>
                  <w:t>CONTACT</w:t>
                </w:r>
              </w:p>
            </w:sdtContent>
          </w:sdt>
          <w:p w:rsidR="00B85492" w:rsidRPr="003264F8" w:rsidRDefault="00000897" w:rsidP="00A75FCE">
            <w:pPr>
              <w:pStyle w:val="ContactDetails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11563247"/>
                <w:placeholder>
                  <w:docPart w:val="0DA3DE1922A54B668AADC954A576812A"/>
                </w:placeholder>
                <w:temporary/>
                <w:showingPlcHdr/>
                <w15:appearance w15:val="hidden"/>
              </w:sdtPr>
              <w:sdtEndPr/>
              <w:sdtContent>
                <w:r w:rsidR="006D409C" w:rsidRPr="003264F8">
                  <w:rPr>
                    <w:sz w:val="20"/>
                    <w:szCs w:val="20"/>
                  </w:rPr>
                  <w:t>PHONE:</w:t>
                </w:r>
              </w:sdtContent>
            </w:sdt>
            <w:r w:rsidR="00B85492" w:rsidRPr="003264F8">
              <w:rPr>
                <w:sz w:val="20"/>
                <w:szCs w:val="20"/>
              </w:rPr>
              <w:t xml:space="preserve"> </w:t>
            </w:r>
          </w:p>
          <w:p w:rsidR="00B85492" w:rsidRPr="003264F8" w:rsidRDefault="00A86EB7" w:rsidP="00A75FCE">
            <w:pPr>
              <w:pStyle w:val="ContactDetails"/>
              <w:rPr>
                <w:sz w:val="20"/>
                <w:szCs w:val="20"/>
              </w:rPr>
            </w:pPr>
            <w:r w:rsidRPr="003264F8">
              <w:rPr>
                <w:sz w:val="20"/>
                <w:szCs w:val="20"/>
              </w:rPr>
              <w:t>+79500301003</w:t>
            </w:r>
          </w:p>
          <w:p w:rsidR="00B85492" w:rsidRPr="003264F8" w:rsidRDefault="00B85492" w:rsidP="00A75FCE">
            <w:pPr>
              <w:pStyle w:val="ContactDetails"/>
              <w:rPr>
                <w:sz w:val="20"/>
                <w:szCs w:val="20"/>
              </w:rPr>
            </w:pPr>
          </w:p>
          <w:p w:rsidR="00B85492" w:rsidRPr="003264F8" w:rsidRDefault="00000897" w:rsidP="00A86EB7">
            <w:pPr>
              <w:pStyle w:val="ContactDetails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40260293"/>
                <w:placeholder>
                  <w:docPart w:val="4BD483256EA34BF6B975E32D8DCE9B56"/>
                </w:placeholder>
                <w:temporary/>
                <w:showingPlcHdr/>
                <w15:appearance w15:val="hidden"/>
              </w:sdtPr>
              <w:sdtEndPr/>
              <w:sdtContent>
                <w:r w:rsidR="00A86EB7" w:rsidRPr="003264F8">
                  <w:rPr>
                    <w:sz w:val="20"/>
                    <w:szCs w:val="20"/>
                  </w:rPr>
                  <w:t>EMAIL:</w:t>
                </w:r>
              </w:sdtContent>
            </w:sdt>
          </w:p>
          <w:p w:rsidR="00A7711D" w:rsidRPr="003264F8" w:rsidRDefault="00000897" w:rsidP="00A86EB7">
            <w:pPr>
              <w:pStyle w:val="ContactDetails"/>
              <w:rPr>
                <w:sz w:val="20"/>
                <w:szCs w:val="20"/>
              </w:rPr>
            </w:pPr>
            <w:hyperlink r:id="rId11" w:history="1">
              <w:r w:rsidR="00A7711D" w:rsidRPr="003264F8">
                <w:rPr>
                  <w:rStyle w:val="Hyperlink"/>
                  <w:sz w:val="20"/>
                  <w:szCs w:val="20"/>
                </w:rPr>
                <w:t>talent.webstar0225@gmail.com</w:t>
              </w:r>
            </w:hyperlink>
          </w:p>
          <w:p w:rsidR="00B85492" w:rsidRPr="003264F8" w:rsidRDefault="00B85492" w:rsidP="00A86EB7">
            <w:pPr>
              <w:pStyle w:val="ContactDetails"/>
              <w:rPr>
                <w:sz w:val="20"/>
                <w:szCs w:val="20"/>
              </w:rPr>
            </w:pPr>
          </w:p>
          <w:p w:rsidR="00B85492" w:rsidRPr="003264F8" w:rsidRDefault="00B85492" w:rsidP="00A86EB7">
            <w:pPr>
              <w:pStyle w:val="ContactDetails"/>
              <w:rPr>
                <w:sz w:val="20"/>
                <w:szCs w:val="20"/>
              </w:rPr>
            </w:pPr>
            <w:r w:rsidRPr="003264F8">
              <w:rPr>
                <w:sz w:val="20"/>
                <w:szCs w:val="20"/>
              </w:rPr>
              <w:t>SKYPE:</w:t>
            </w:r>
          </w:p>
          <w:p w:rsidR="00B85492" w:rsidRPr="003264F8" w:rsidRDefault="00B85492" w:rsidP="00A86EB7">
            <w:pPr>
              <w:pStyle w:val="ContactDetails"/>
              <w:rPr>
                <w:sz w:val="20"/>
                <w:szCs w:val="20"/>
              </w:rPr>
            </w:pPr>
            <w:r w:rsidRPr="003264F8">
              <w:rPr>
                <w:sz w:val="20"/>
                <w:szCs w:val="20"/>
              </w:rPr>
              <w:t>live:.cid.4488a0f32377767</w:t>
            </w:r>
          </w:p>
          <w:p w:rsidR="00B85492" w:rsidRPr="003264F8" w:rsidRDefault="00B85492" w:rsidP="00A86EB7">
            <w:pPr>
              <w:pStyle w:val="ContactDetails"/>
              <w:rPr>
                <w:sz w:val="20"/>
                <w:szCs w:val="20"/>
              </w:rPr>
            </w:pPr>
          </w:p>
          <w:sdt>
            <w:sdtPr>
              <w:rPr>
                <w:sz w:val="20"/>
                <w:szCs w:val="20"/>
              </w:rPr>
              <w:id w:val="67859272"/>
              <w:placeholder>
                <w:docPart w:val="AFB9FA4B66B74D38B936C135CD3B5A21"/>
              </w:placeholder>
              <w:temporary/>
              <w:showingPlcHdr/>
              <w15:appearance w15:val="hidden"/>
            </w:sdtPr>
            <w:sdtEndPr/>
            <w:sdtContent>
              <w:p w:rsidR="003051A3" w:rsidRPr="003264F8" w:rsidRDefault="006D409C" w:rsidP="00A75FCE">
                <w:pPr>
                  <w:pStyle w:val="ContactDetails"/>
                  <w:rPr>
                    <w:sz w:val="20"/>
                    <w:szCs w:val="20"/>
                  </w:rPr>
                </w:pPr>
                <w:r w:rsidRPr="003264F8">
                  <w:rPr>
                    <w:sz w:val="20"/>
                    <w:szCs w:val="20"/>
                  </w:rPr>
                  <w:t>WEBSITE:</w:t>
                </w:r>
              </w:p>
            </w:sdtContent>
          </w:sdt>
          <w:p w:rsidR="006D409C" w:rsidRPr="003264F8" w:rsidRDefault="00A7711D" w:rsidP="003264F8">
            <w:pPr>
              <w:pStyle w:val="ContactDetails"/>
              <w:rPr>
                <w:sz w:val="20"/>
                <w:szCs w:val="20"/>
              </w:rPr>
            </w:pPr>
            <w:r w:rsidRPr="003264F8">
              <w:rPr>
                <w:sz w:val="20"/>
                <w:szCs w:val="20"/>
              </w:rPr>
              <w:t>https://</w:t>
            </w:r>
          </w:p>
          <w:p w:rsidR="003264F8" w:rsidRPr="003264F8" w:rsidRDefault="003264F8" w:rsidP="003264F8">
            <w:pPr>
              <w:pStyle w:val="ContactDetails"/>
              <w:rPr>
                <w:sz w:val="20"/>
                <w:szCs w:val="20"/>
              </w:rPr>
            </w:pPr>
          </w:p>
          <w:p w:rsidR="00A86EB7" w:rsidRPr="003264F8" w:rsidRDefault="00A86EB7" w:rsidP="005D47DE">
            <w:pPr>
              <w:rPr>
                <w:sz w:val="20"/>
                <w:szCs w:val="20"/>
              </w:rPr>
            </w:pPr>
            <w:r w:rsidRPr="003264F8">
              <w:rPr>
                <w:sz w:val="20"/>
                <w:szCs w:val="20"/>
              </w:rPr>
              <w:t>GITHUB:</w:t>
            </w:r>
          </w:p>
          <w:p w:rsidR="00A86EB7" w:rsidRPr="003264F8" w:rsidRDefault="00000897" w:rsidP="005D47DE">
            <w:pPr>
              <w:rPr>
                <w:sz w:val="20"/>
                <w:szCs w:val="20"/>
              </w:rPr>
            </w:pPr>
            <w:hyperlink r:id="rId12" w:history="1">
              <w:r w:rsidR="003051A3" w:rsidRPr="003264F8">
                <w:rPr>
                  <w:rStyle w:val="Hyperlink"/>
                  <w:sz w:val="20"/>
                  <w:szCs w:val="20"/>
                </w:rPr>
                <w:t>https://github.com/Ghost00327</w:t>
              </w:r>
            </w:hyperlink>
          </w:p>
          <w:p w:rsidR="003051A3" w:rsidRPr="00B85492" w:rsidRDefault="003051A3" w:rsidP="00B85492">
            <w:pPr>
              <w:pStyle w:val="Heading2"/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  <w:r w:rsidRPr="00B85492">
              <w:rPr>
                <w:b w:val="0"/>
                <w:sz w:val="20"/>
                <w:szCs w:val="20"/>
              </w:rPr>
              <w:t>HOBBIES</w:t>
            </w:r>
          </w:p>
          <w:p w:rsidR="001665EC" w:rsidRPr="00B85492" w:rsidRDefault="00F10240" w:rsidP="005D47DE">
            <w:pPr>
              <w:rPr>
                <w:sz w:val="20"/>
                <w:szCs w:val="20"/>
              </w:rPr>
            </w:pPr>
            <w:r w:rsidRPr="00B85492">
              <w:rPr>
                <w:sz w:val="20"/>
                <w:szCs w:val="20"/>
              </w:rPr>
              <w:t>Football</w:t>
            </w:r>
            <w:r w:rsidR="003264F8">
              <w:rPr>
                <w:sz w:val="20"/>
                <w:szCs w:val="20"/>
              </w:rPr>
              <w:t xml:space="preserve">, </w:t>
            </w:r>
            <w:r w:rsidR="001440F7" w:rsidRPr="00B85492">
              <w:rPr>
                <w:sz w:val="20"/>
                <w:szCs w:val="20"/>
              </w:rPr>
              <w:t>Reading Books</w:t>
            </w:r>
            <w:r w:rsidR="003264F8">
              <w:rPr>
                <w:sz w:val="20"/>
                <w:szCs w:val="20"/>
              </w:rPr>
              <w:t xml:space="preserve">, </w:t>
            </w:r>
            <w:r w:rsidRPr="00B85492">
              <w:rPr>
                <w:sz w:val="20"/>
                <w:szCs w:val="20"/>
              </w:rPr>
              <w:t>Swimming</w:t>
            </w:r>
          </w:p>
          <w:p w:rsidR="003264F8" w:rsidRPr="00B85492" w:rsidRDefault="003264F8" w:rsidP="003264F8">
            <w:pPr>
              <w:pStyle w:val="Heading2"/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Language</w:t>
            </w:r>
          </w:p>
          <w:p w:rsidR="006D409C" w:rsidRDefault="003264F8" w:rsidP="005D47DE">
            <w:r>
              <w:t>English, Chinese, Russian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F2BDDEA658AB461F8686EEEC68E1BEBC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036450">
                  <w:t>WORK EXPERIENCE</w:t>
                </w:r>
              </w:p>
            </w:sdtContent>
          </w:sdt>
        </w:tc>
      </w:tr>
      <w:tr w:rsidR="006D409C" w:rsidTr="00F56513">
        <w:trPr>
          <w:trHeight w:val="5688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ko-KR"/>
              </w:rPr>
              <mc:AlternateContent>
                <mc:Choice Requires="wps">
                  <w:drawing>
                    <wp:inline distT="0" distB="0" distL="0" distR="0" wp14:anchorId="0A8036D5" wp14:editId="73C43E0D">
                      <wp:extent cx="227812" cy="311173"/>
                      <wp:effectExtent l="0" t="3810" r="0" b="0"/>
                      <wp:docPr id="6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8036D5" id="_x0000_s1027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pfjQ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L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3051A3" w:rsidRDefault="003051A3" w:rsidP="00776643">
            <w:pPr>
              <w:rPr>
                <w:b/>
                <w:sz w:val="28"/>
                <w:szCs w:val="28"/>
              </w:rPr>
            </w:pPr>
          </w:p>
          <w:p w:rsidR="003051A3" w:rsidRDefault="003051A3" w:rsidP="00776643">
            <w:pPr>
              <w:rPr>
                <w:b/>
                <w:sz w:val="28"/>
                <w:szCs w:val="28"/>
              </w:rPr>
            </w:pPr>
          </w:p>
          <w:p w:rsidR="006D409C" w:rsidRPr="009F7D05" w:rsidRDefault="00586BDF" w:rsidP="00776643">
            <w:pPr>
              <w:rPr>
                <w:bCs/>
                <w:sz w:val="28"/>
                <w:szCs w:val="28"/>
              </w:rPr>
            </w:pPr>
            <w:r w:rsidRPr="009F7D05">
              <w:rPr>
                <w:b/>
                <w:sz w:val="28"/>
                <w:szCs w:val="28"/>
              </w:rPr>
              <w:t>EMPHASOFT</w:t>
            </w:r>
            <w:r w:rsidR="006D409C" w:rsidRPr="009F7D05">
              <w:rPr>
                <w:b/>
                <w:sz w:val="28"/>
                <w:szCs w:val="28"/>
              </w:rPr>
              <w:t xml:space="preserve"> </w:t>
            </w:r>
            <w:r w:rsidR="006D409C" w:rsidRPr="009F7D05">
              <w:rPr>
                <w:sz w:val="28"/>
                <w:szCs w:val="28"/>
              </w:rPr>
              <w:t xml:space="preserve"> </w:t>
            </w:r>
            <w:r w:rsidRPr="009F7D05">
              <w:rPr>
                <w:b/>
                <w:sz w:val="28"/>
                <w:szCs w:val="28"/>
              </w:rPr>
              <w:t xml:space="preserve">l </w:t>
            </w:r>
            <w:r w:rsidR="001B1170" w:rsidRPr="009F7D05">
              <w:rPr>
                <w:b/>
                <w:sz w:val="28"/>
                <w:szCs w:val="28"/>
              </w:rPr>
              <w:t>Front End</w:t>
            </w:r>
            <w:r w:rsidRPr="009F7D05">
              <w:rPr>
                <w:b/>
                <w:sz w:val="28"/>
                <w:szCs w:val="28"/>
              </w:rPr>
              <w:t xml:space="preserve"> Developer</w:t>
            </w:r>
          </w:p>
          <w:p w:rsidR="006D409C" w:rsidRPr="001665EC" w:rsidRDefault="00586BDF" w:rsidP="00776643">
            <w:pPr>
              <w:rPr>
                <w:color w:val="4A7B29" w:themeColor="accent2" w:themeShade="BF"/>
                <w:sz w:val="24"/>
              </w:rPr>
            </w:pPr>
            <w:r w:rsidRPr="001665EC">
              <w:rPr>
                <w:color w:val="4A7B29" w:themeColor="accent2" w:themeShade="BF"/>
                <w:sz w:val="24"/>
              </w:rPr>
              <w:t xml:space="preserve">Oct 2014 </w:t>
            </w:r>
            <w:r w:rsidR="001B1170" w:rsidRPr="001665EC">
              <w:rPr>
                <w:color w:val="4A7B29" w:themeColor="accent2" w:themeShade="BF"/>
                <w:sz w:val="24"/>
              </w:rPr>
              <w:t>–</w:t>
            </w:r>
            <w:r w:rsidRPr="001665EC">
              <w:rPr>
                <w:color w:val="4A7B29" w:themeColor="accent2" w:themeShade="BF"/>
                <w:sz w:val="24"/>
              </w:rPr>
              <w:t xml:space="preserve"> </w:t>
            </w:r>
            <w:r w:rsidR="001B1170" w:rsidRPr="001665EC">
              <w:rPr>
                <w:color w:val="4A7B29" w:themeColor="accent2" w:themeShade="BF"/>
                <w:sz w:val="24"/>
              </w:rPr>
              <w:t>Jun 2016</w:t>
            </w:r>
          </w:p>
          <w:p w:rsidR="006D409C" w:rsidRPr="009F7D05" w:rsidRDefault="001B1170" w:rsidP="001440F7">
            <w:pPr>
              <w:jc w:val="both"/>
              <w:rPr>
                <w:sz w:val="24"/>
              </w:rPr>
            </w:pPr>
            <w:r w:rsidRPr="009F7D05">
              <w:rPr>
                <w:sz w:val="24"/>
              </w:rPr>
              <w:t>I worked as a Front End Developer on sev</w:t>
            </w:r>
            <w:r w:rsidR="00465CF1" w:rsidRPr="009F7D05">
              <w:rPr>
                <w:sz w:val="24"/>
              </w:rPr>
              <w:t>eral projects. I was workin</w:t>
            </w:r>
            <w:r w:rsidR="009C1F29">
              <w:rPr>
                <w:sz w:val="24"/>
              </w:rPr>
              <w:t xml:space="preserve">g with JavaScript, JQuery, </w:t>
            </w:r>
            <w:proofErr w:type="spellStart"/>
            <w:r w:rsidR="009C1F29">
              <w:rPr>
                <w:sz w:val="24"/>
              </w:rPr>
              <w:t>Boot</w:t>
            </w:r>
            <w:r w:rsidR="00465CF1" w:rsidRPr="009F7D05">
              <w:rPr>
                <w:sz w:val="24"/>
              </w:rPr>
              <w:t>Strap</w:t>
            </w:r>
            <w:proofErr w:type="spellEnd"/>
            <w:r w:rsidR="00465CF1" w:rsidRPr="009F7D05">
              <w:rPr>
                <w:sz w:val="24"/>
              </w:rPr>
              <w:t xml:space="preserve">, React and </w:t>
            </w:r>
            <w:r w:rsidRPr="009F7D05">
              <w:rPr>
                <w:sz w:val="24"/>
              </w:rPr>
              <w:t xml:space="preserve">Angular. </w:t>
            </w:r>
            <w:r w:rsidR="00C767EE" w:rsidRPr="009F7D05">
              <w:rPr>
                <w:sz w:val="24"/>
              </w:rPr>
              <w:t>I w</w:t>
            </w:r>
            <w:r w:rsidRPr="009F7D05">
              <w:rPr>
                <w:sz w:val="24"/>
              </w:rPr>
              <w:t>orked with a team of</w:t>
            </w:r>
            <w:r w:rsidR="001440F7">
              <w:rPr>
                <w:sz w:val="24"/>
              </w:rPr>
              <w:t xml:space="preserve"> over 10 </w:t>
            </w:r>
            <w:r w:rsidRPr="009F7D05">
              <w:rPr>
                <w:sz w:val="24"/>
              </w:rPr>
              <w:t>people, developers on web dev</w:t>
            </w:r>
            <w:r w:rsidR="00C767EE" w:rsidRPr="009F7D05">
              <w:rPr>
                <w:sz w:val="24"/>
              </w:rPr>
              <w:t>elopment, and mo</w:t>
            </w:r>
            <w:r w:rsidR="001440F7">
              <w:rPr>
                <w:sz w:val="24"/>
              </w:rPr>
              <w:t>bile app development services for</w:t>
            </w:r>
            <w:r w:rsidR="00C767EE" w:rsidRPr="009F7D05">
              <w:rPr>
                <w:sz w:val="24"/>
              </w:rPr>
              <w:t xml:space="preserve"> various companies and institutions.</w:t>
            </w:r>
          </w:p>
          <w:p w:rsidR="00C767EE" w:rsidRDefault="00C767EE" w:rsidP="001B1170"/>
          <w:p w:rsidR="003051A3" w:rsidRDefault="003051A3" w:rsidP="001B1170"/>
          <w:p w:rsidR="006D409C" w:rsidRPr="009F7D05" w:rsidRDefault="00C767EE" w:rsidP="00776643">
            <w:pPr>
              <w:rPr>
                <w:bCs/>
                <w:sz w:val="28"/>
                <w:szCs w:val="28"/>
              </w:rPr>
            </w:pPr>
            <w:proofErr w:type="spellStart"/>
            <w:r w:rsidRPr="009F7D05">
              <w:rPr>
                <w:b/>
                <w:sz w:val="28"/>
                <w:szCs w:val="28"/>
              </w:rPr>
              <w:t>Envion</w:t>
            </w:r>
            <w:proofErr w:type="spellEnd"/>
            <w:r w:rsidRPr="009F7D05">
              <w:rPr>
                <w:b/>
                <w:sz w:val="28"/>
                <w:szCs w:val="28"/>
              </w:rPr>
              <w:t xml:space="preserve"> Software</w:t>
            </w:r>
            <w:r w:rsidR="006D409C" w:rsidRPr="009F7D05">
              <w:rPr>
                <w:b/>
                <w:sz w:val="28"/>
                <w:szCs w:val="28"/>
              </w:rPr>
              <w:t xml:space="preserve"> </w:t>
            </w:r>
            <w:r w:rsidR="006D409C" w:rsidRPr="009F7D05">
              <w:rPr>
                <w:sz w:val="28"/>
                <w:szCs w:val="28"/>
              </w:rPr>
              <w:t xml:space="preserve"> </w:t>
            </w:r>
            <w:r w:rsidRPr="009F7D05">
              <w:rPr>
                <w:b/>
                <w:sz w:val="28"/>
                <w:szCs w:val="28"/>
              </w:rPr>
              <w:t>l Front End Developer</w:t>
            </w:r>
          </w:p>
          <w:p w:rsidR="006D409C" w:rsidRPr="001665EC" w:rsidRDefault="00C767EE" w:rsidP="00776643">
            <w:pPr>
              <w:rPr>
                <w:color w:val="4A7B29" w:themeColor="accent2" w:themeShade="BF"/>
                <w:sz w:val="24"/>
              </w:rPr>
            </w:pPr>
            <w:r w:rsidRPr="001665EC">
              <w:rPr>
                <w:color w:val="4A7B29" w:themeColor="accent2" w:themeShade="BF"/>
                <w:sz w:val="24"/>
              </w:rPr>
              <w:t>July 2016</w:t>
            </w:r>
            <w:r w:rsidR="006D409C" w:rsidRPr="001665EC">
              <w:rPr>
                <w:color w:val="4A7B29" w:themeColor="accent2" w:themeShade="BF"/>
                <w:sz w:val="24"/>
              </w:rPr>
              <w:t>–</w:t>
            </w:r>
            <w:r w:rsidRPr="001665EC">
              <w:rPr>
                <w:color w:val="4A7B29" w:themeColor="accent2" w:themeShade="BF"/>
                <w:sz w:val="24"/>
              </w:rPr>
              <w:t xml:space="preserve"> Oct </w:t>
            </w:r>
            <w:r w:rsidR="00465CF1" w:rsidRPr="001665EC">
              <w:rPr>
                <w:color w:val="4A7B29" w:themeColor="accent2" w:themeShade="BF"/>
                <w:sz w:val="24"/>
              </w:rPr>
              <w:t>2017</w:t>
            </w:r>
          </w:p>
          <w:p w:rsidR="006D409C" w:rsidRPr="003051A3" w:rsidRDefault="00C767EE" w:rsidP="001440F7">
            <w:pPr>
              <w:jc w:val="both"/>
              <w:rPr>
                <w:sz w:val="24"/>
              </w:rPr>
            </w:pPr>
            <w:r w:rsidRPr="009F7D05">
              <w:rPr>
                <w:sz w:val="24"/>
              </w:rPr>
              <w:t xml:space="preserve">I worked with a team of 20+ people, developers on web </w:t>
            </w:r>
            <w:r w:rsidR="00465CF1" w:rsidRPr="009F7D05">
              <w:rPr>
                <w:sz w:val="24"/>
              </w:rPr>
              <w:t xml:space="preserve">developments and mobile app development. I worked with React.JS, Vue.JS. </w:t>
            </w:r>
            <w:r w:rsidR="001440F7">
              <w:rPr>
                <w:sz w:val="24"/>
              </w:rPr>
              <w:t xml:space="preserve">During this period I occasionally </w:t>
            </w:r>
            <w:r w:rsidR="00465CF1" w:rsidRPr="009F7D05">
              <w:rPr>
                <w:sz w:val="24"/>
              </w:rPr>
              <w:t>worked as a Logo Designer, Web Designer.</w:t>
            </w:r>
            <w:r w:rsidR="006D409C" w:rsidRPr="009F7D05">
              <w:rPr>
                <w:sz w:val="24"/>
              </w:rPr>
              <w:t xml:space="preserve"> </w:t>
            </w:r>
          </w:p>
        </w:tc>
      </w:tr>
      <w:tr w:rsidR="006D409C" w:rsidTr="00F56513">
        <w:trPr>
          <w:trHeight w:val="1080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AC21484C37E84164AF13E7F8FA50F0BE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776643">
                  <w:rPr>
                    <w:rStyle w:val="Heading2Char"/>
                    <w:b w:val="0"/>
                    <w:bCs w:val="0"/>
                    <w:caps/>
                    <w:sz w:val="48"/>
                    <w:szCs w:val="32"/>
                  </w:rPr>
                  <w:t>SKILLS</w:t>
                </w:r>
              </w:p>
            </w:sdtContent>
          </w:sdt>
        </w:tc>
      </w:tr>
      <w:tr w:rsidR="006D409C" w:rsidTr="00F56513">
        <w:trPr>
          <w:trHeight w:val="2160"/>
        </w:trPr>
        <w:tc>
          <w:tcPr>
            <w:tcW w:w="4421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ko-KR"/>
              </w:rPr>
              <mc:AlternateContent>
                <mc:Choice Requires="wps">
                  <w:drawing>
                    <wp:inline distT="0" distB="0" distL="0" distR="0" wp14:anchorId="6F80642C" wp14:editId="2B8FEEA9">
                      <wp:extent cx="227812" cy="311173"/>
                      <wp:effectExtent l="0" t="3810" r="0" b="0"/>
                      <wp:docPr id="5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80642C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6xqjg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N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  <w:tcBorders>
              <w:bottom w:val="nil"/>
            </w:tcBorders>
            <w:vAlign w:val="bottom"/>
          </w:tcPr>
          <w:p w:rsidR="006D409C" w:rsidRDefault="006D409C" w:rsidP="00776643">
            <w:pPr>
              <w:rPr>
                <w:b/>
              </w:rPr>
            </w:pPr>
            <w:r w:rsidRPr="00B90CEF">
              <w:rPr>
                <w:noProof/>
                <w:color w:val="000000" w:themeColor="text1"/>
                <w:lang w:eastAsia="ko-KR"/>
              </w:rPr>
              <w:drawing>
                <wp:inline distT="0" distB="0" distL="0" distR="0" wp14:anchorId="580233D0" wp14:editId="678A9697">
                  <wp:extent cx="3756660" cy="1524000"/>
                  <wp:effectExtent l="0" t="0" r="1524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:rsidR="00153B84" w:rsidRDefault="00153B84" w:rsidP="005D47DE"/>
    <w:sectPr w:rsidR="00153B84" w:rsidSect="00F56513">
      <w:headerReference w:type="default" r:id="rId14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897" w:rsidRDefault="00000897" w:rsidP="00C51CF5">
      <w:r>
        <w:separator/>
      </w:r>
    </w:p>
  </w:endnote>
  <w:endnote w:type="continuationSeparator" w:id="0">
    <w:p w:rsidR="00000897" w:rsidRDefault="00000897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MS Gothic"/>
    <w:charset w:val="80"/>
    <w:family w:val="modern"/>
    <w:pitch w:val="fixed"/>
    <w:sig w:usb0="00000000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897" w:rsidRDefault="00000897" w:rsidP="00C51CF5">
      <w:r>
        <w:separator/>
      </w:r>
    </w:p>
  </w:footnote>
  <w:footnote w:type="continuationSeparator" w:id="0">
    <w:p w:rsidR="00000897" w:rsidRDefault="00000897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CF5" w:rsidRDefault="00F56513">
    <w:pPr>
      <w:pStyle w:val="Head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3B57E6C8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C414769"/>
    <w:multiLevelType w:val="hybridMultilevel"/>
    <w:tmpl w:val="64D4A794"/>
    <w:lvl w:ilvl="0" w:tplc="56B8418E">
      <w:start w:val="2011"/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69"/>
    <w:rsid w:val="00000897"/>
    <w:rsid w:val="00046211"/>
    <w:rsid w:val="000521EF"/>
    <w:rsid w:val="000A545F"/>
    <w:rsid w:val="000C6614"/>
    <w:rsid w:val="000F3BEA"/>
    <w:rsid w:val="0010314C"/>
    <w:rsid w:val="00127651"/>
    <w:rsid w:val="001440F7"/>
    <w:rsid w:val="00153B84"/>
    <w:rsid w:val="001665EC"/>
    <w:rsid w:val="00196AAB"/>
    <w:rsid w:val="001A4D1A"/>
    <w:rsid w:val="001B0B3D"/>
    <w:rsid w:val="001B1170"/>
    <w:rsid w:val="001B3B95"/>
    <w:rsid w:val="001F3F53"/>
    <w:rsid w:val="001F7463"/>
    <w:rsid w:val="00254BE1"/>
    <w:rsid w:val="003051A3"/>
    <w:rsid w:val="003264F8"/>
    <w:rsid w:val="00390C15"/>
    <w:rsid w:val="003B0DB8"/>
    <w:rsid w:val="00431999"/>
    <w:rsid w:val="00443E2D"/>
    <w:rsid w:val="00465CF1"/>
    <w:rsid w:val="005276EB"/>
    <w:rsid w:val="00572086"/>
    <w:rsid w:val="00586BDF"/>
    <w:rsid w:val="00597871"/>
    <w:rsid w:val="005B01DB"/>
    <w:rsid w:val="005D47DE"/>
    <w:rsid w:val="005F364E"/>
    <w:rsid w:val="00611D79"/>
    <w:rsid w:val="0062123A"/>
    <w:rsid w:val="00635EF0"/>
    <w:rsid w:val="00646E75"/>
    <w:rsid w:val="00663587"/>
    <w:rsid w:val="006D409C"/>
    <w:rsid w:val="00733220"/>
    <w:rsid w:val="00776643"/>
    <w:rsid w:val="00797579"/>
    <w:rsid w:val="007D0F5B"/>
    <w:rsid w:val="00882E29"/>
    <w:rsid w:val="008D5BC5"/>
    <w:rsid w:val="008D6B99"/>
    <w:rsid w:val="008F290E"/>
    <w:rsid w:val="00914AA5"/>
    <w:rsid w:val="00942045"/>
    <w:rsid w:val="00964B9F"/>
    <w:rsid w:val="009C1F29"/>
    <w:rsid w:val="009F215D"/>
    <w:rsid w:val="009F7D05"/>
    <w:rsid w:val="00A0640B"/>
    <w:rsid w:val="00A73BCA"/>
    <w:rsid w:val="00A75FCE"/>
    <w:rsid w:val="00A7711D"/>
    <w:rsid w:val="00A86EB7"/>
    <w:rsid w:val="00AC5509"/>
    <w:rsid w:val="00AF4EA4"/>
    <w:rsid w:val="00B0669D"/>
    <w:rsid w:val="00B81A11"/>
    <w:rsid w:val="00B85492"/>
    <w:rsid w:val="00B90CEF"/>
    <w:rsid w:val="00B95D4D"/>
    <w:rsid w:val="00C51CF5"/>
    <w:rsid w:val="00C767EE"/>
    <w:rsid w:val="00C93D20"/>
    <w:rsid w:val="00CA407F"/>
    <w:rsid w:val="00D00A30"/>
    <w:rsid w:val="00D15969"/>
    <w:rsid w:val="00D72F9B"/>
    <w:rsid w:val="00D8438A"/>
    <w:rsid w:val="00DC71AE"/>
    <w:rsid w:val="00E55D74"/>
    <w:rsid w:val="00E774C3"/>
    <w:rsid w:val="00E8541C"/>
    <w:rsid w:val="00F10240"/>
    <w:rsid w:val="00F56513"/>
    <w:rsid w:val="00F6761E"/>
    <w:rsid w:val="00F74D7A"/>
    <w:rsid w:val="00FC258A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character" w:styleId="CommentReference">
    <w:name w:val="annotation reference"/>
    <w:basedOn w:val="DefaultParagraphFont"/>
    <w:uiPriority w:val="99"/>
    <w:semiHidden/>
    <w:unhideWhenUsed/>
    <w:rsid w:val="00A86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6E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6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E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EB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86EB7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Ghost0032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talent.webstar0225@gmail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host\AppData\Roaming\Microsoft\Templates\Green%20cube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flip="none" rotWithShape="1">
              <a:gsLst>
                <a:gs pos="0">
                  <a:schemeClr val="accent1"/>
                </a:gs>
                <a:gs pos="75000">
                  <a:schemeClr val="accent1">
                    <a:lumMod val="60000"/>
                    <a:lumOff val="40000"/>
                  </a:schemeClr>
                </a:gs>
                <a:gs pos="51000">
                  <a:schemeClr val="accent1">
                    <a:alpha val="75000"/>
                  </a:schemeClr>
                </a:gs>
                <a:gs pos="100000">
                  <a:schemeClr val="accent1">
                    <a:lumMod val="20000"/>
                    <a:lumOff val="80000"/>
                    <a:alpha val="15000"/>
                  </a:schemeClr>
                </a:gs>
              </a:gsLst>
              <a:lin ang="10800000" scaled="1"/>
              <a:tileRect/>
            </a:gradFill>
            <a:ln>
              <a:noFill/>
            </a:ln>
            <a:effectLst/>
          </c:spPr>
          <c:invertIfNegative val="0"/>
          <c:dLbls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95%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separator>, </c:separator>
              <c:extLst>
                <c:ext xmlns:c15="http://schemas.microsoft.com/office/drawing/2012/chart" uri="{CE6537A1-D6FC-4f65-9D91-7224C49458BB}"/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Angluar</c:v>
                </c:pt>
                <c:pt idx="1">
                  <c:v>Vue</c:v>
                </c:pt>
                <c:pt idx="2">
                  <c:v>React</c:v>
                </c:pt>
                <c:pt idx="3">
                  <c:v>PHP</c:v>
                </c:pt>
                <c:pt idx="4">
                  <c:v>JavaScript</c:v>
                </c:pt>
                <c:pt idx="5">
                  <c:v>CSS</c:v>
                </c:pt>
                <c:pt idx="6">
                  <c:v>HTML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0.8</c:v>
                </c:pt>
                <c:pt idx="1">
                  <c:v>0.9</c:v>
                </c:pt>
                <c:pt idx="2">
                  <c:v>0.96</c:v>
                </c:pt>
                <c:pt idx="3">
                  <c:v>0.8</c:v>
                </c:pt>
                <c:pt idx="4">
                  <c:v>0.92</c:v>
                </c:pt>
                <c:pt idx="5">
                  <c:v>0.95</c:v>
                </c:pt>
                <c:pt idx="6">
                  <c:v>0.95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92A-4063-83A0-58B2528B3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26"/>
        <c:overlap val="-58"/>
        <c:axId val="2041929264"/>
        <c:axId val="2041930352"/>
      </c:barChart>
      <c:catAx>
        <c:axId val="204192926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15000"/>
                <a:lumOff val="8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1930352"/>
        <c:crosses val="autoZero"/>
        <c:auto val="1"/>
        <c:lblAlgn val="ctr"/>
        <c:lblOffset val="100"/>
        <c:noMultiLvlLbl val="0"/>
      </c:catAx>
      <c:valAx>
        <c:axId val="2041930352"/>
        <c:scaling>
          <c:orientation val="minMax"/>
          <c:max val="1"/>
        </c:scaling>
        <c:delete val="1"/>
        <c:axPos val="b"/>
        <c:majorGridlines>
          <c:spPr>
            <a:ln w="9525" cap="flat" cmpd="sng" algn="ctr">
              <a:gradFill>
                <a:gsLst>
                  <a:gs pos="99000">
                    <a:schemeClr val="tx1">
                      <a:lumMod val="25000"/>
                      <a:lumOff val="75000"/>
                    </a:schemeClr>
                  </a:gs>
                  <a:gs pos="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crossAx val="2041929264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99000">
              <a:schemeClr val="tx1">
                <a:lumMod val="25000"/>
                <a:lumOff val="75000"/>
              </a:schemeClr>
            </a:gs>
            <a:gs pos="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15000"/>
                <a:lumOff val="85000"/>
              </a:schemeClr>
            </a:gs>
            <a:gs pos="0">
              <a:schemeClr val="tx1">
                <a:lumMod val="5000"/>
                <a:lumOff val="9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4CBBC60CCB7452EAB8607D9EAC48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1543-5F65-4070-A653-F2B53C085BDF}"/>
      </w:docPartPr>
      <w:docPartBody>
        <w:p w:rsidR="00277034" w:rsidRDefault="00EC11E4">
          <w:pPr>
            <w:pStyle w:val="E4CBBC60CCB7452EAB8607D9EAC4821C"/>
          </w:pPr>
          <w:r w:rsidRPr="00036450">
            <w:t>EDUCATION</w:t>
          </w:r>
        </w:p>
      </w:docPartBody>
    </w:docPart>
    <w:docPart>
      <w:docPartPr>
        <w:name w:val="0FAD51C1B007425097D98883A5C3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8D8BA-CAEB-42EC-BBBF-6DFC7BDCC5BB}"/>
      </w:docPartPr>
      <w:docPartBody>
        <w:p w:rsidR="00277034" w:rsidRDefault="00EC11E4">
          <w:pPr>
            <w:pStyle w:val="0FAD51C1B007425097D98883A5C39131"/>
          </w:pPr>
          <w:r w:rsidRPr="005D47DE">
            <w:t>Profile</w:t>
          </w:r>
        </w:p>
      </w:docPartBody>
    </w:docPart>
    <w:docPart>
      <w:docPartPr>
        <w:name w:val="2CB67583641E4500BD9CF0FD17B66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72B43-A028-4F13-A71A-903238343FC4}"/>
      </w:docPartPr>
      <w:docPartBody>
        <w:p w:rsidR="00277034" w:rsidRDefault="00EC11E4">
          <w:pPr>
            <w:pStyle w:val="2CB67583641E4500BD9CF0FD17B667BE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0DA3DE1922A54B668AADC954A5768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7DBE9-D589-4B2D-A582-A1C43E03231D}"/>
      </w:docPartPr>
      <w:docPartBody>
        <w:p w:rsidR="00277034" w:rsidRDefault="00EC11E4">
          <w:pPr>
            <w:pStyle w:val="0DA3DE1922A54B668AADC954A576812A"/>
          </w:pPr>
          <w:r w:rsidRPr="004D3011">
            <w:t>PHONE:</w:t>
          </w:r>
        </w:p>
      </w:docPartBody>
    </w:docPart>
    <w:docPart>
      <w:docPartPr>
        <w:name w:val="AFB9FA4B66B74D38B936C135CD3B5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6768F-F1BC-4730-8143-87495F53BF46}"/>
      </w:docPartPr>
      <w:docPartBody>
        <w:p w:rsidR="00277034" w:rsidRDefault="00EC11E4">
          <w:pPr>
            <w:pStyle w:val="AFB9FA4B66B74D38B936C135CD3B5A21"/>
          </w:pPr>
          <w:r w:rsidRPr="004D3011">
            <w:t>WEBSITE:</w:t>
          </w:r>
        </w:p>
      </w:docPartBody>
    </w:docPart>
    <w:docPart>
      <w:docPartPr>
        <w:name w:val="F2BDDEA658AB461F8686EEEC68E1B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AFCA3-F1D7-44F4-8C8D-6CAA7AD82475}"/>
      </w:docPartPr>
      <w:docPartBody>
        <w:p w:rsidR="00277034" w:rsidRDefault="00EC11E4">
          <w:pPr>
            <w:pStyle w:val="F2BDDEA658AB461F8686EEEC68E1BEBC"/>
          </w:pPr>
          <w:r w:rsidRPr="00036450">
            <w:t>WORK EXPERIENCE</w:t>
          </w:r>
        </w:p>
      </w:docPartBody>
    </w:docPart>
    <w:docPart>
      <w:docPartPr>
        <w:name w:val="AC21484C37E84164AF13E7F8FA50F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7C02D-A244-46BB-8B84-9FA3F8446CBD}"/>
      </w:docPartPr>
      <w:docPartBody>
        <w:p w:rsidR="00277034" w:rsidRDefault="00EC11E4">
          <w:pPr>
            <w:pStyle w:val="AC21484C37E84164AF13E7F8FA50F0BE"/>
          </w:pPr>
          <w:r w:rsidRPr="00776643">
            <w:rPr>
              <w:rStyle w:val="Heading2Char"/>
            </w:rPr>
            <w:t>SKILLS</w:t>
          </w:r>
        </w:p>
      </w:docPartBody>
    </w:docPart>
    <w:docPart>
      <w:docPartPr>
        <w:name w:val="4BD483256EA34BF6B975E32D8DCE9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2C5A0-E7C4-4A97-9A6A-B93983BB0471}"/>
      </w:docPartPr>
      <w:docPartBody>
        <w:p w:rsidR="00DE5D11" w:rsidRDefault="00277034" w:rsidP="00277034">
          <w:pPr>
            <w:pStyle w:val="4BD483256EA34BF6B975E32D8DCE9B56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MS Gothic"/>
    <w:charset w:val="80"/>
    <w:family w:val="modern"/>
    <w:pitch w:val="fixed"/>
    <w:sig w:usb0="00000000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E4"/>
    <w:rsid w:val="00277034"/>
    <w:rsid w:val="008648E3"/>
    <w:rsid w:val="00A662D7"/>
    <w:rsid w:val="00DE5D11"/>
    <w:rsid w:val="00E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277034"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CBBC60CCB7452EAB8607D9EAC4821C">
    <w:name w:val="E4CBBC60CCB7452EAB8607D9EAC4821C"/>
  </w:style>
  <w:style w:type="paragraph" w:customStyle="1" w:styleId="2E6A876DCB6B49298318EFF8F0497278">
    <w:name w:val="2E6A876DCB6B49298318EFF8F0497278"/>
  </w:style>
  <w:style w:type="paragraph" w:customStyle="1" w:styleId="CC00CE56DABA45A7B964A6E12D366D53">
    <w:name w:val="CC00CE56DABA45A7B964A6E12D366D53"/>
  </w:style>
  <w:style w:type="paragraph" w:customStyle="1" w:styleId="EAD25C5DCEEC4F93844B827505387D55">
    <w:name w:val="EAD25C5DCEEC4F93844B827505387D55"/>
  </w:style>
  <w:style w:type="paragraph" w:customStyle="1" w:styleId="31803B4DFC054865AFDA185F3C2AABEB">
    <w:name w:val="31803B4DFC054865AFDA185F3C2AABEB"/>
  </w:style>
  <w:style w:type="paragraph" w:customStyle="1" w:styleId="8A9646EAC1B2493789D98FF7CEBF9F66">
    <w:name w:val="8A9646EAC1B2493789D98FF7CEBF9F66"/>
  </w:style>
  <w:style w:type="paragraph" w:customStyle="1" w:styleId="63535F12E995402A91EB219416899ACE">
    <w:name w:val="63535F12E995402A91EB219416899ACE"/>
  </w:style>
  <w:style w:type="paragraph" w:customStyle="1" w:styleId="E1B20DFA462740BDA285FFF3272DD9E7">
    <w:name w:val="E1B20DFA462740BDA285FFF3272DD9E7"/>
  </w:style>
  <w:style w:type="paragraph" w:customStyle="1" w:styleId="516B95D400EA41A5801B4E540858E479">
    <w:name w:val="516B95D400EA41A5801B4E540858E479"/>
  </w:style>
  <w:style w:type="paragraph" w:customStyle="1" w:styleId="AE6E5D8FD917454E8AFF163BD38E60D8">
    <w:name w:val="AE6E5D8FD917454E8AFF163BD38E60D8"/>
  </w:style>
  <w:style w:type="paragraph" w:customStyle="1" w:styleId="0FAD51C1B007425097D98883A5C39131">
    <w:name w:val="0FAD51C1B007425097D98883A5C39131"/>
  </w:style>
  <w:style w:type="paragraph" w:customStyle="1" w:styleId="5A96E3BCBAA240A9826E58A253C69359">
    <w:name w:val="5A96E3BCBAA240A9826E58A253C69359"/>
  </w:style>
  <w:style w:type="character" w:customStyle="1" w:styleId="Heading2Char">
    <w:name w:val="Heading 2 Char"/>
    <w:basedOn w:val="DefaultParagraphFont"/>
    <w:link w:val="Heading2"/>
    <w:uiPriority w:val="9"/>
    <w:rsid w:val="00277034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paragraph" w:customStyle="1" w:styleId="2CB67583641E4500BD9CF0FD17B667BE">
    <w:name w:val="2CB67583641E4500BD9CF0FD17B667BE"/>
  </w:style>
  <w:style w:type="paragraph" w:customStyle="1" w:styleId="0DA3DE1922A54B668AADC954A576812A">
    <w:name w:val="0DA3DE1922A54B668AADC954A576812A"/>
  </w:style>
  <w:style w:type="paragraph" w:customStyle="1" w:styleId="1FE1EE7197804A7D8F99669CBFC49C3D">
    <w:name w:val="1FE1EE7197804A7D8F99669CBFC49C3D"/>
  </w:style>
  <w:style w:type="paragraph" w:customStyle="1" w:styleId="AFB9FA4B66B74D38B936C135CD3B5A21">
    <w:name w:val="AFB9FA4B66B74D38B936C135CD3B5A21"/>
  </w:style>
  <w:style w:type="paragraph" w:customStyle="1" w:styleId="36D17A1941CC459594255626423F78AD">
    <w:name w:val="36D17A1941CC459594255626423F78AD"/>
  </w:style>
  <w:style w:type="paragraph" w:customStyle="1" w:styleId="B88D66F2AD794008A73510785AAC799B">
    <w:name w:val="B88D66F2AD794008A73510785AAC799B"/>
  </w:style>
  <w:style w:type="character" w:styleId="Hyperlink">
    <w:name w:val="Hyperlink"/>
    <w:basedOn w:val="DefaultParagraphFont"/>
    <w:uiPriority w:val="99"/>
    <w:unhideWhenUsed/>
    <w:rsid w:val="00277034"/>
    <w:rPr>
      <w:color w:val="ED7D31" w:themeColor="accent2"/>
      <w:u w:val="single"/>
    </w:rPr>
  </w:style>
  <w:style w:type="paragraph" w:customStyle="1" w:styleId="9B5CE6FD22AB460FB79BF06DE00882B5">
    <w:name w:val="9B5CE6FD22AB460FB79BF06DE00882B5"/>
  </w:style>
  <w:style w:type="paragraph" w:customStyle="1" w:styleId="F2BDDEA658AB461F8686EEEC68E1BEBC">
    <w:name w:val="F2BDDEA658AB461F8686EEEC68E1BEBC"/>
  </w:style>
  <w:style w:type="paragraph" w:customStyle="1" w:styleId="C0A7519ED4964F5E978C371C4CA8AD70">
    <w:name w:val="C0A7519ED4964F5E978C371C4CA8AD70"/>
  </w:style>
  <w:style w:type="paragraph" w:customStyle="1" w:styleId="BF9A558F9CEB45A7935A44A3457A3742">
    <w:name w:val="BF9A558F9CEB45A7935A44A3457A3742"/>
  </w:style>
  <w:style w:type="paragraph" w:customStyle="1" w:styleId="73707C7293F14A71A4B4FC56879BED38">
    <w:name w:val="73707C7293F14A71A4B4FC56879BED38"/>
  </w:style>
  <w:style w:type="paragraph" w:customStyle="1" w:styleId="55A138BC4CFE4DCDADBF694BC37FC527">
    <w:name w:val="55A138BC4CFE4DCDADBF694BC37FC527"/>
  </w:style>
  <w:style w:type="paragraph" w:customStyle="1" w:styleId="557176D69C9646899CFCD3DEDCCCF606">
    <w:name w:val="557176D69C9646899CFCD3DEDCCCF606"/>
  </w:style>
  <w:style w:type="paragraph" w:customStyle="1" w:styleId="0FCF10F0085649A3879F22D93896AAC0">
    <w:name w:val="0FCF10F0085649A3879F22D93896AAC0"/>
  </w:style>
  <w:style w:type="paragraph" w:customStyle="1" w:styleId="0935CFD06A2B4E0294FB93B9BFFBB252">
    <w:name w:val="0935CFD06A2B4E0294FB93B9BFFBB252"/>
  </w:style>
  <w:style w:type="paragraph" w:customStyle="1" w:styleId="A1A2E48F45B747A59DDD15C59711B529">
    <w:name w:val="A1A2E48F45B747A59DDD15C59711B529"/>
  </w:style>
  <w:style w:type="paragraph" w:customStyle="1" w:styleId="B487078BB0C649AB897F3B1F77909FB8">
    <w:name w:val="B487078BB0C649AB897F3B1F77909FB8"/>
  </w:style>
  <w:style w:type="paragraph" w:customStyle="1" w:styleId="92963BFFF90A4B35B9FD56180DCE6A24">
    <w:name w:val="92963BFFF90A4B35B9FD56180DCE6A24"/>
  </w:style>
  <w:style w:type="paragraph" w:customStyle="1" w:styleId="ECDA05BFF0C542DB988B8D1D937DDB21">
    <w:name w:val="ECDA05BFF0C542DB988B8D1D937DDB21"/>
  </w:style>
  <w:style w:type="paragraph" w:customStyle="1" w:styleId="CC9F02177DDD45F786B689BDB9425EBA">
    <w:name w:val="CC9F02177DDD45F786B689BDB9425EBA"/>
  </w:style>
  <w:style w:type="paragraph" w:customStyle="1" w:styleId="7146576FBD6A4569AE55646228FE4885">
    <w:name w:val="7146576FBD6A4569AE55646228FE4885"/>
  </w:style>
  <w:style w:type="paragraph" w:customStyle="1" w:styleId="3BE2C5EC70334DDDA080EBC9C9829EB2">
    <w:name w:val="3BE2C5EC70334DDDA080EBC9C9829EB2"/>
  </w:style>
  <w:style w:type="paragraph" w:customStyle="1" w:styleId="6168BA6935DE42A3B7F4DD33C2F40AF4">
    <w:name w:val="6168BA6935DE42A3B7F4DD33C2F40AF4"/>
  </w:style>
  <w:style w:type="paragraph" w:customStyle="1" w:styleId="736B1E870D7E4186AB90460B8C9BA260">
    <w:name w:val="736B1E870D7E4186AB90460B8C9BA260"/>
  </w:style>
  <w:style w:type="paragraph" w:customStyle="1" w:styleId="2F83F62F9EF047D0A3F3955BAABE12DD">
    <w:name w:val="2F83F62F9EF047D0A3F3955BAABE12DD"/>
  </w:style>
  <w:style w:type="paragraph" w:customStyle="1" w:styleId="6E49A347F32048C9A06FA51E1B750051">
    <w:name w:val="6E49A347F32048C9A06FA51E1B750051"/>
  </w:style>
  <w:style w:type="paragraph" w:customStyle="1" w:styleId="93190F34548C4C2C95A3F5B86F3B1968">
    <w:name w:val="93190F34548C4C2C95A3F5B86F3B1968"/>
  </w:style>
  <w:style w:type="paragraph" w:customStyle="1" w:styleId="E6CF21658E2A484192336A489CCDF4C6">
    <w:name w:val="E6CF21658E2A484192336A489CCDF4C6"/>
  </w:style>
  <w:style w:type="paragraph" w:customStyle="1" w:styleId="AC21484C37E84164AF13E7F8FA50F0BE">
    <w:name w:val="AC21484C37E84164AF13E7F8FA50F0BE"/>
  </w:style>
  <w:style w:type="paragraph" w:customStyle="1" w:styleId="4BD483256EA34BF6B975E32D8DCE9B56">
    <w:name w:val="4BD483256EA34BF6B975E32D8DCE9B56"/>
    <w:rsid w:val="00277034"/>
  </w:style>
  <w:style w:type="paragraph" w:customStyle="1" w:styleId="0A600E21E9E74E70885B9CC397345555">
    <w:name w:val="0A600E21E9E74E70885B9CC397345555"/>
    <w:rsid w:val="00277034"/>
  </w:style>
  <w:style w:type="paragraph" w:customStyle="1" w:styleId="B2E13B538ED741369517636AE1508257">
    <w:name w:val="B2E13B538ED741369517636AE1508257"/>
    <w:rsid w:val="00277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Green cube resume.dotx</Template>
  <TotalTime>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2021-08-02T04:07:00Z</dcterms:created>
  <dcterms:modified xsi:type="dcterms:W3CDTF">2021-08-04T00:04:00Z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